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2"/>
        <w:tblW w:w="5722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10217"/>
      </w:tblGrid>
      <w:tr w:rsidR="000E24AC" w:rsidRPr="00C472CC" w14:paraId="693FA1D8" w14:textId="77777777" w:rsidTr="00341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tcW w:w="730" w:type="dxa"/>
            <w:tcBorders>
              <w:bottom w:val="none" w:sz="0" w:space="0" w:color="auto"/>
            </w:tcBorders>
            <w:tcMar>
              <w:bottom w:w="0" w:type="dxa"/>
              <w:right w:w="216" w:type="dxa"/>
            </w:tcMar>
            <w:vAlign w:val="bottom"/>
          </w:tcPr>
          <w:bookmarkStart w:id="0" w:name="_Hlk192076543"/>
          <w:p w14:paraId="3DF61389" w14:textId="77777777" w:rsidR="000E24AC" w:rsidRPr="00C472CC" w:rsidRDefault="005F485C" w:rsidP="001135F0">
            <w:pPr>
              <w:pStyle w:val="Icons"/>
              <w:jc w:val="left"/>
              <w:rPr>
                <w:rFonts w:ascii="Times New Roman" w:hAnsi="Times New Roman" w:cs="Times New Roman"/>
              </w:rPr>
            </w:pPr>
            <w:r w:rsidRPr="00C472CC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1" locked="0" layoutInCell="1" allowOverlap="1" wp14:anchorId="4EB27EF2" wp14:editId="30BCF67D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24765</wp:posOffset>
                      </wp:positionV>
                      <wp:extent cx="274320" cy="274320"/>
                      <wp:effectExtent l="0" t="0" r="0" b="0"/>
                      <wp:wrapNone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3923A058" id="Objective in circle icon" o:spid="_x0000_s1026" alt="Objective icon" style="position:absolute;margin-left:-.05pt;margin-top:1.95pt;width:21.6pt;height:21.6pt;z-index:-251660288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10217" w:type="dxa"/>
            <w:tcBorders>
              <w:bottom w:val="none" w:sz="0" w:space="0" w:color="auto"/>
            </w:tcBorders>
            <w:tcMar>
              <w:bottom w:w="0" w:type="dxa"/>
            </w:tcMar>
            <w:vAlign w:val="bottom"/>
          </w:tcPr>
          <w:p w14:paraId="24584444" w14:textId="77777777" w:rsidR="000E24AC" w:rsidRPr="00C472CC" w:rsidRDefault="00B16F08" w:rsidP="00272FA7">
            <w:pPr>
              <w:pStyle w:val="Heading1"/>
              <w:spacing w:before="0" w:after="0"/>
              <w:outlineLvl w:val="0"/>
              <w:rPr>
                <w:rFonts w:ascii="Times New Roman" w:hAnsi="Times New Roman" w:cs="Times New Roman"/>
                <w:b/>
              </w:rPr>
            </w:pPr>
            <w:r w:rsidRPr="00C472CC">
              <w:rPr>
                <w:rFonts w:ascii="Times New Roman" w:hAnsi="Times New Roman" w:cs="Times New Roman"/>
                <w:b/>
              </w:rPr>
              <w:t>Objective</w:t>
            </w:r>
          </w:p>
        </w:tc>
      </w:tr>
    </w:tbl>
    <w:tbl>
      <w:tblPr>
        <w:tblStyle w:val="TableGrid"/>
        <w:tblpPr w:leftFromText="180" w:rightFromText="180" w:vertAnchor="page" w:horzAnchor="margin" w:tblpY="61"/>
        <w:tblW w:w="498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5581"/>
        <w:gridCol w:w="3964"/>
      </w:tblGrid>
      <w:tr w:rsidR="00C472CC" w:rsidRPr="00C472CC" w14:paraId="5BE8FF73" w14:textId="77777777" w:rsidTr="00C472CC">
        <w:trPr>
          <w:trHeight w:hRule="exact" w:val="2520"/>
        </w:trPr>
        <w:tc>
          <w:tcPr>
            <w:tcW w:w="5581" w:type="dxa"/>
            <w:tcMar>
              <w:right w:w="144" w:type="dxa"/>
            </w:tcMar>
            <w:vAlign w:val="bottom"/>
          </w:tcPr>
          <w:p w14:paraId="576CF3EC" w14:textId="77777777" w:rsidR="00C472CC" w:rsidRPr="00C472CC" w:rsidRDefault="00C472CC" w:rsidP="00C472CC">
            <w:pPr>
              <w:pStyle w:val="Subtitle"/>
              <w:rPr>
                <w:rFonts w:ascii="Times New Roman" w:hAnsi="Times New Roman" w:cs="Times New Roman"/>
                <w:sz w:val="52"/>
                <w:szCs w:val="52"/>
              </w:rPr>
            </w:pPr>
            <w:r w:rsidRPr="00C472CC">
              <w:rPr>
                <w:rFonts w:ascii="Times New Roman" w:hAnsi="Times New Roman" w:cs="Times New Roman"/>
                <w:sz w:val="52"/>
                <w:szCs w:val="52"/>
              </w:rPr>
              <w:t xml:space="preserve">SAMANTA </w:t>
            </w:r>
          </w:p>
          <w:p w14:paraId="09D68B2A" w14:textId="77777777" w:rsidR="00C472CC" w:rsidRPr="00C472CC" w:rsidRDefault="00C472CC" w:rsidP="00C472CC">
            <w:pPr>
              <w:pStyle w:val="Subtitle"/>
              <w:rPr>
                <w:rFonts w:ascii="Times New Roman" w:hAnsi="Times New Roman" w:cs="Times New Roman"/>
              </w:rPr>
            </w:pPr>
            <w:r w:rsidRPr="00C472CC">
              <w:rPr>
                <w:rFonts w:ascii="Times New Roman" w:hAnsi="Times New Roman" w:cs="Times New Roman"/>
                <w:sz w:val="52"/>
                <w:szCs w:val="52"/>
              </w:rPr>
              <w:t>Shrestha</w:t>
            </w:r>
          </w:p>
        </w:tc>
        <w:tc>
          <w:tcPr>
            <w:tcW w:w="3964" w:type="dxa"/>
            <w:tcMar>
              <w:left w:w="144" w:type="dxa"/>
            </w:tcMar>
            <w:vAlign w:val="bottom"/>
          </w:tcPr>
          <w:p w14:paraId="06A5895A" w14:textId="77777777" w:rsidR="00C472CC" w:rsidRPr="00C472CC" w:rsidRDefault="007171EA" w:rsidP="00C472CC">
            <w:pPr>
              <w:pStyle w:val="ContactInf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  <w:sz w:val="26"/>
                  <w:szCs w:val="26"/>
                </w:rPr>
                <w:alias w:val="Enter address:"/>
                <w:tag w:val="Enter address:"/>
                <w:id w:val="-989020281"/>
                <w:placeholder>
                  <w:docPart w:val="5FCA2C9F471D4044A26F023958EFA8C3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C472CC" w:rsidRPr="00C472CC">
                  <w:rPr>
                    <w:rFonts w:ascii="Times New Roman" w:hAnsi="Times New Roman" w:cs="Times New Roman"/>
                    <w:sz w:val="26"/>
                    <w:szCs w:val="26"/>
                  </w:rPr>
                  <w:t xml:space="preserve">       Thapagaun, New Baneshwor </w:t>
                </w:r>
              </w:sdtContent>
            </w:sdt>
            <w:r w:rsidR="00C472CC" w:rsidRPr="00C472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472CC" w:rsidRPr="00C472CC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149CCE6C" wp14:editId="5EA7D16F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0FC14FA5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1792F2ED" w14:textId="77777777" w:rsidR="00C472CC" w:rsidRPr="00C472CC" w:rsidRDefault="007171EA" w:rsidP="00C472CC">
            <w:pPr>
              <w:pStyle w:val="ContactInfo"/>
              <w:rPr>
                <w:rFonts w:ascii="Times New Roman" w:hAnsi="Times New Roman" w:cs="Times New Roman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  <w:sz w:val="26"/>
                  <w:szCs w:val="26"/>
                </w:rPr>
                <w:alias w:val="Enter phone:"/>
                <w:tag w:val="Enter phone:"/>
                <w:id w:val="381135673"/>
                <w:placeholder>
                  <w:docPart w:val="4B744EA56FEC409EB7777F912CDDB38F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EndPr/>
              <w:sdtContent>
                <w:r w:rsidR="00C472CC" w:rsidRPr="00C472CC">
                  <w:rPr>
                    <w:rFonts w:ascii="Times New Roman" w:hAnsi="Times New Roman" w:cs="Times New Roman"/>
                    <w:sz w:val="26"/>
                    <w:szCs w:val="26"/>
                  </w:rPr>
                  <w:t>+977-9818065269</w:t>
                </w:r>
              </w:sdtContent>
            </w:sdt>
            <w:r w:rsidR="00C472CC" w:rsidRPr="00C472CC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C472CC" w:rsidRPr="00C472CC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671A851C" wp14:editId="7F7171B0">
                      <wp:extent cx="137160" cy="139700"/>
                      <wp:effectExtent l="0" t="0" r="0" b="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7160" cy="139700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6914C655" id="Telephone icon" o:spid="_x0000_s1026" alt="Phone icon" style="width:10.8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5637,587;31173,4112;39880,12870;45899,19011;48371,23978;47942,28837;44609,33590;39073,38610;35956,43950;35634,49397;37998,54844;49339,66913;75352,91745;87606,102425;92819,103921;97979,102586;102870,98046;108460,92760;113995,90944;119424,92279;124691,96658;135924,110062;137160,114761;136408,118980;134688,122131;133022,123946;132108,124747;129636,126777;126142,129554;121950,132544;117543,135214;113350,137083;105557,139113;99323,139700;94163,139166;89648,137831;85403,135855;77341,131850;62722,123573;49231,114601;37031,104615;26228,93507;16876,81171;9137,67340;3171,51907;215,39197;591,28997;3386,19492;8599,10520;14995,3258;20262,320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7B7E2E88" w14:textId="77777777" w:rsidR="00C472CC" w:rsidRPr="00C472CC" w:rsidRDefault="00C472CC" w:rsidP="00C472CC">
            <w:pPr>
              <w:pStyle w:val="ContactInf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C472CC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3E236A11" wp14:editId="6FA8F533">
                      <wp:simplePos x="0" y="0"/>
                      <wp:positionH relativeFrom="column">
                        <wp:posOffset>2270125</wp:posOffset>
                      </wp:positionH>
                      <wp:positionV relativeFrom="paragraph">
                        <wp:posOffset>79375</wp:posOffset>
                      </wp:positionV>
                      <wp:extent cx="137160" cy="91440"/>
                      <wp:effectExtent l="0" t="0" r="0" b="3810"/>
                      <wp:wrapNone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1A8C0A4D" id="Freeform 5" o:spid="_x0000_s1026" alt="Email icon" style="position:absolute;margin-left:178.75pt;margin-top:6.25pt;width:10.8pt;height:7.2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</v:shape>
                  </w:pict>
                </mc:Fallback>
              </mc:AlternateContent>
            </w:r>
            <w:sdt>
              <w:sdtPr>
                <w:rPr>
                  <w:rFonts w:ascii="Times New Roman" w:hAnsi="Times New Roman" w:cs="Times New Roman"/>
                  <w:sz w:val="26"/>
                  <w:szCs w:val="26"/>
                </w:rPr>
                <w:alias w:val="Enter email:"/>
                <w:tag w:val="Enter email:"/>
                <w:id w:val="479813182"/>
                <w:placeholder>
                  <w:docPart w:val="2486482C3CE949808645F6063219F8BD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EndPr/>
              <w:sdtContent>
                <w:r w:rsidRPr="00C472CC">
                  <w:rPr>
                    <w:rFonts w:ascii="Times New Roman" w:hAnsi="Times New Roman" w:cs="Times New Roman"/>
                    <w:sz w:val="26"/>
                    <w:szCs w:val="26"/>
                  </w:rPr>
                  <w:t xml:space="preserve">  Samantashrestha80@gmail.com</w:t>
                </w:r>
              </w:sdtContent>
            </w:sdt>
          </w:p>
          <w:p w14:paraId="32CC1FB4" w14:textId="310AA220" w:rsidR="00C472CC" w:rsidRPr="005D490A" w:rsidRDefault="00C472CC" w:rsidP="00C472CC">
            <w:pPr>
              <w:pStyle w:val="ContactInf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90A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60800" behindDoc="1" locked="0" layoutInCell="1" allowOverlap="1" wp14:anchorId="3FD39C5D" wp14:editId="342278EC">
                  <wp:simplePos x="0" y="0"/>
                  <wp:positionH relativeFrom="column">
                    <wp:posOffset>2218055</wp:posOffset>
                  </wp:positionH>
                  <wp:positionV relativeFrom="paragraph">
                    <wp:posOffset>22860</wp:posOffset>
                  </wp:positionV>
                  <wp:extent cx="206375" cy="206375"/>
                  <wp:effectExtent l="0" t="0" r="3175" b="3175"/>
                  <wp:wrapNone/>
                  <wp:docPr id="97437112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75" cy="206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D490A" w:rsidRPr="005D490A">
              <w:rPr>
                <w:rFonts w:ascii="Times New Roman" w:hAnsi="Times New Roman" w:cs="Times New Roman"/>
                <w:sz w:val="26"/>
                <w:szCs w:val="26"/>
              </w:rPr>
              <w:t>linkedin.com/in/samantashrestha</w:t>
            </w:r>
            <w:r w:rsidRPr="005D490A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</w:p>
        </w:tc>
      </w:tr>
    </w:tbl>
    <w:p w14:paraId="4930BDB3" w14:textId="77777777" w:rsidR="00A77B4D" w:rsidRPr="00C472CC" w:rsidRDefault="00B16F08" w:rsidP="001135F0">
      <w:pPr>
        <w:spacing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472CC"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48D474" wp14:editId="710B4512">
                <wp:simplePos x="0" y="0"/>
                <wp:positionH relativeFrom="column">
                  <wp:posOffset>-428625</wp:posOffset>
                </wp:positionH>
                <wp:positionV relativeFrom="paragraph">
                  <wp:posOffset>-551551</wp:posOffset>
                </wp:positionV>
                <wp:extent cx="6502400" cy="0"/>
                <wp:effectExtent l="0" t="19050" r="317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24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7A8293C" id="Straight Connector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75pt,-43.45pt" to="478.25pt,-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" strokecolor="#77448b [3204]" strokeweight="2.25pt">
                <v:stroke joinstyle="miter"/>
              </v:line>
            </w:pict>
          </mc:Fallback>
        </mc:AlternateContent>
      </w:r>
      <w:r w:rsidR="00272FA7" w:rsidRPr="00C472CC"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65C90F" wp14:editId="53DF38AA">
                <wp:simplePos x="0" y="0"/>
                <wp:positionH relativeFrom="column">
                  <wp:posOffset>-433070</wp:posOffset>
                </wp:positionH>
                <wp:positionV relativeFrom="paragraph">
                  <wp:posOffset>-595894</wp:posOffset>
                </wp:positionV>
                <wp:extent cx="6502400" cy="0"/>
                <wp:effectExtent l="0" t="19050" r="317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24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20F30A8" id="Straight Connector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pt,-46.9pt" to="477.9pt,-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" strokecolor="#77448b [3204]" strokeweight="2.25pt">
                <v:stroke joinstyle="miter"/>
              </v:line>
            </w:pict>
          </mc:Fallback>
        </mc:AlternateContent>
      </w:r>
      <w:r w:rsidR="002D25CF" w:rsidRPr="00C472CC">
        <w:rPr>
          <w:rFonts w:ascii="Times New Roman" w:hAnsi="Times New Roman" w:cs="Times New Roman"/>
          <w:color w:val="auto"/>
          <w:sz w:val="24"/>
          <w:szCs w:val="24"/>
        </w:rPr>
        <w:t>I am a passionate BSc.IT student at Techspire College, eager to apply my knowledge of computer science and web technologies. With a strong foundation in management and a growing interest in UI/UX design, I am actively developing my skills and excited to contribute to innovative and challenging projects in the tech industry</w:t>
      </w:r>
      <w:r w:rsidR="00EF482D" w:rsidRPr="00C472CC">
        <w:rPr>
          <w:rFonts w:ascii="Times New Roman" w:hAnsi="Times New Roman" w:cs="Times New Roman"/>
          <w:color w:val="auto"/>
          <w:sz w:val="24"/>
          <w:szCs w:val="24"/>
        </w:rPr>
        <w:t>.</w:t>
      </w:r>
    </w:p>
    <w:tbl>
      <w:tblPr>
        <w:tblStyle w:val="TableGrid"/>
        <w:tblW w:w="536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16"/>
        <w:gridCol w:w="9548"/>
      </w:tblGrid>
      <w:tr w:rsidR="00A77B4D" w:rsidRPr="00C472CC" w14:paraId="674694ED" w14:textId="77777777" w:rsidTr="005F485C">
        <w:tc>
          <w:tcPr>
            <w:tcW w:w="720" w:type="dxa"/>
            <w:tcMar>
              <w:right w:w="216" w:type="dxa"/>
            </w:tcMar>
            <w:vAlign w:val="bottom"/>
          </w:tcPr>
          <w:p w14:paraId="6DEA5AE2" w14:textId="77777777" w:rsidR="00A77B4D" w:rsidRPr="00C472CC" w:rsidRDefault="00075B13" w:rsidP="007D7F7D">
            <w:pPr>
              <w:pStyle w:val="Icons"/>
              <w:jc w:val="both"/>
              <w:rPr>
                <w:rFonts w:ascii="Times New Roman" w:hAnsi="Times New Roman" w:cs="Times New Roman"/>
              </w:rPr>
            </w:pPr>
            <w:r w:rsidRPr="00C472CC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358DA108" wp14:editId="1567907E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5550B58B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h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00" w:type="dxa"/>
          </w:tcPr>
          <w:p w14:paraId="52AD8EA8" w14:textId="77777777" w:rsidR="00A77B4D" w:rsidRPr="00C472CC" w:rsidRDefault="007171EA" w:rsidP="007D7F7D">
            <w:pPr>
              <w:pStyle w:val="Heading1"/>
              <w:jc w:val="both"/>
              <w:outlineLvl w:val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ducation:"/>
                <w:tag w:val="Education:"/>
                <w:id w:val="1586649636"/>
                <w:placeholder>
                  <w:docPart w:val="2143E3DBC47B49068EE5CD27BC1E7AC4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C472CC">
                  <w:rPr>
                    <w:rFonts w:ascii="Times New Roman" w:hAnsi="Times New Roman" w:cs="Times New Roman"/>
                  </w:rPr>
                  <w:t>Education</w:t>
                </w:r>
              </w:sdtContent>
            </w:sdt>
          </w:p>
        </w:tc>
      </w:tr>
    </w:tbl>
    <w:p w14:paraId="19CC3665" w14:textId="77777777" w:rsidR="004211FF" w:rsidRPr="00C472CC" w:rsidRDefault="004211FF" w:rsidP="00A16934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4A4F828E" w14:textId="48718478" w:rsidR="00B45CB3" w:rsidRPr="00C472CC" w:rsidRDefault="00B45CB3" w:rsidP="00B45CB3">
      <w:pPr>
        <w:pStyle w:val="Heading2"/>
        <w:jc w:val="both"/>
        <w:rPr>
          <w:rFonts w:ascii="Times New Roman" w:hAnsi="Times New Roman" w:cs="Times New Roman"/>
        </w:rPr>
      </w:pPr>
      <w:r w:rsidRPr="00C472CC">
        <w:rPr>
          <w:rFonts w:ascii="Times New Roman" w:hAnsi="Times New Roman" w:cs="Times New Roman"/>
        </w:rPr>
        <w:t xml:space="preserve">Bachelors </w:t>
      </w:r>
      <w:r w:rsidRPr="00C472CC">
        <w:rPr>
          <w:rFonts w:ascii="Times New Roman" w:hAnsi="Times New Roman" w:cs="Times New Roman"/>
          <w:color w:val="7030A0"/>
        </w:rPr>
        <w:t xml:space="preserve">| </w:t>
      </w:r>
      <w:r w:rsidR="005D490A">
        <w:rPr>
          <w:rStyle w:val="Emphasis"/>
          <w:rFonts w:ascii="Times New Roman" w:hAnsi="Times New Roman" w:cs="Times New Roman"/>
          <w:color w:val="7030A0"/>
        </w:rPr>
        <w:t>B.sc.</w:t>
      </w:r>
      <w:r w:rsidRPr="00C472CC">
        <w:rPr>
          <w:rStyle w:val="Emphasis"/>
          <w:rFonts w:ascii="Times New Roman" w:hAnsi="Times New Roman" w:cs="Times New Roman"/>
          <w:color w:val="7030A0"/>
        </w:rPr>
        <w:t>IT</w:t>
      </w:r>
    </w:p>
    <w:p w14:paraId="67504E76" w14:textId="77777777" w:rsidR="00702AA8" w:rsidRPr="00C472CC" w:rsidRDefault="00B45CB3" w:rsidP="00B45CB3">
      <w:pPr>
        <w:pStyle w:val="Heading3"/>
        <w:spacing w:line="276" w:lineRule="auto"/>
        <w:jc w:val="both"/>
        <w:rPr>
          <w:rFonts w:ascii="Times New Roman" w:hAnsi="Times New Roman" w:cs="Times New Roman"/>
          <w:b/>
          <w:color w:val="6A1C00" w:themeColor="accent4" w:themeShade="80"/>
        </w:rPr>
      </w:pPr>
      <w:r w:rsidRPr="00C472CC">
        <w:rPr>
          <w:rFonts w:ascii="Times New Roman" w:hAnsi="Times New Roman" w:cs="Times New Roman"/>
          <w:b/>
          <w:color w:val="6A1C00" w:themeColor="accent4" w:themeShade="80"/>
        </w:rPr>
        <w:t xml:space="preserve"> TechSpire College – Running</w:t>
      </w:r>
    </w:p>
    <w:p w14:paraId="0EDEECA5" w14:textId="77777777" w:rsidR="00B45CB3" w:rsidRPr="00C472CC" w:rsidRDefault="007C0E0E" w:rsidP="007D7F7D">
      <w:pPr>
        <w:pStyle w:val="Heading2"/>
        <w:jc w:val="both"/>
        <w:rPr>
          <w:rFonts w:ascii="Times New Roman" w:hAnsi="Times New Roman" w:cs="Times New Roman"/>
        </w:rPr>
      </w:pPr>
      <w:r w:rsidRPr="00C472CC">
        <w:rPr>
          <w:rFonts w:ascii="Times New Roman" w:hAnsi="Times New Roman" w:cs="Times New Roman"/>
        </w:rPr>
        <w:t xml:space="preserve"> </w:t>
      </w:r>
    </w:p>
    <w:p w14:paraId="19293F60" w14:textId="77777777" w:rsidR="007C0E0E" w:rsidRPr="00C472CC" w:rsidRDefault="00D27858" w:rsidP="007D7F7D">
      <w:pPr>
        <w:pStyle w:val="Heading2"/>
        <w:jc w:val="both"/>
        <w:rPr>
          <w:rFonts w:ascii="Times New Roman" w:hAnsi="Times New Roman" w:cs="Times New Roman"/>
        </w:rPr>
      </w:pPr>
      <w:r w:rsidRPr="00C472CC">
        <w:rPr>
          <w:rFonts w:ascii="Times New Roman" w:hAnsi="Times New Roman" w:cs="Times New Roman"/>
        </w:rPr>
        <w:t>+2</w:t>
      </w:r>
      <w:r w:rsidR="002D25CF" w:rsidRPr="00C472CC">
        <w:rPr>
          <w:rFonts w:ascii="Times New Roman" w:hAnsi="Times New Roman" w:cs="Times New Roman"/>
        </w:rPr>
        <w:t xml:space="preserve"> </w:t>
      </w:r>
      <w:r w:rsidR="007C0E0E" w:rsidRPr="00C472CC">
        <w:rPr>
          <w:rFonts w:ascii="Times New Roman" w:hAnsi="Times New Roman" w:cs="Times New Roman"/>
        </w:rPr>
        <w:t xml:space="preserve">| </w:t>
      </w:r>
      <w:r w:rsidR="00721BD1" w:rsidRPr="00C472CC">
        <w:rPr>
          <w:rFonts w:ascii="Times New Roman" w:hAnsi="Times New Roman" w:cs="Times New Roman"/>
        </w:rPr>
        <w:t>Computer Science Management</w:t>
      </w:r>
    </w:p>
    <w:p w14:paraId="5E70F9A6" w14:textId="77777777" w:rsidR="00721BD1" w:rsidRPr="00C472CC" w:rsidRDefault="00A16934" w:rsidP="003419AB">
      <w:pPr>
        <w:pStyle w:val="Heading3"/>
        <w:spacing w:line="276" w:lineRule="auto"/>
        <w:jc w:val="both"/>
        <w:rPr>
          <w:rFonts w:ascii="Times New Roman" w:hAnsi="Times New Roman" w:cs="Times New Roman"/>
          <w:b/>
          <w:color w:val="6A1C00" w:themeColor="accent4" w:themeShade="80"/>
        </w:rPr>
      </w:pPr>
      <w:r w:rsidRPr="00C472CC">
        <w:rPr>
          <w:rFonts w:ascii="Times New Roman" w:hAnsi="Times New Roman" w:cs="Times New Roman"/>
          <w:b/>
          <w:color w:val="6A1C00" w:themeColor="accent4" w:themeShade="80"/>
        </w:rPr>
        <w:t xml:space="preserve"> </w:t>
      </w:r>
      <w:r w:rsidR="002D25CF" w:rsidRPr="00C472CC">
        <w:rPr>
          <w:rFonts w:ascii="Times New Roman" w:hAnsi="Times New Roman" w:cs="Times New Roman"/>
          <w:b/>
          <w:color w:val="6A1C00" w:themeColor="accent4" w:themeShade="80"/>
        </w:rPr>
        <w:t xml:space="preserve">Premier College </w:t>
      </w:r>
      <w:r w:rsidR="007C0E0E" w:rsidRPr="00C472CC">
        <w:rPr>
          <w:rFonts w:ascii="Times New Roman" w:hAnsi="Times New Roman" w:cs="Times New Roman"/>
          <w:b/>
          <w:color w:val="6A1C00" w:themeColor="accent4" w:themeShade="80"/>
        </w:rPr>
        <w:t xml:space="preserve">– </w:t>
      </w:r>
      <w:r w:rsidR="002D25CF" w:rsidRPr="00C472CC">
        <w:rPr>
          <w:rFonts w:ascii="Times New Roman" w:hAnsi="Times New Roman" w:cs="Times New Roman"/>
          <w:b/>
          <w:color w:val="6A1C00" w:themeColor="accent4" w:themeShade="80"/>
        </w:rPr>
        <w:t>2022</w:t>
      </w:r>
      <w:r w:rsidRPr="00C472CC">
        <w:rPr>
          <w:rFonts w:ascii="Times New Roman" w:hAnsi="Times New Roman" w:cs="Times New Roman"/>
          <w:b/>
          <w:color w:val="6A1C00" w:themeColor="accent4" w:themeShade="80"/>
        </w:rPr>
        <w:t xml:space="preserve"> A.D</w:t>
      </w:r>
    </w:p>
    <w:p w14:paraId="2F2642DA" w14:textId="77777777" w:rsidR="00B45CB3" w:rsidRPr="00C472CC" w:rsidRDefault="00B45CB3" w:rsidP="003419AB">
      <w:pPr>
        <w:pStyle w:val="Heading3"/>
        <w:spacing w:line="276" w:lineRule="auto"/>
        <w:jc w:val="both"/>
        <w:rPr>
          <w:rFonts w:ascii="Times New Roman" w:hAnsi="Times New Roman" w:cs="Times New Roman"/>
          <w:b/>
          <w:color w:val="6A1C00" w:themeColor="accent4" w:themeShade="80"/>
        </w:rPr>
      </w:pPr>
    </w:p>
    <w:p w14:paraId="69DF6E19" w14:textId="77777777" w:rsidR="00B45CB3" w:rsidRPr="00C472CC" w:rsidRDefault="00B45CB3" w:rsidP="00B45CB3">
      <w:pPr>
        <w:pStyle w:val="Heading2"/>
        <w:tabs>
          <w:tab w:val="left" w:pos="8052"/>
        </w:tabs>
        <w:jc w:val="both"/>
        <w:rPr>
          <w:rFonts w:ascii="Times New Roman" w:hAnsi="Times New Roman" w:cs="Times New Roman"/>
        </w:rPr>
      </w:pPr>
      <w:r w:rsidRPr="00C472CC">
        <w:rPr>
          <w:rFonts w:ascii="Times New Roman" w:hAnsi="Times New Roman" w:cs="Times New Roman"/>
        </w:rPr>
        <w:t xml:space="preserve">SEE </w:t>
      </w:r>
      <w:r w:rsidRPr="00C472CC">
        <w:rPr>
          <w:rFonts w:ascii="Times New Roman" w:hAnsi="Times New Roman" w:cs="Times New Roman"/>
        </w:rPr>
        <w:tab/>
      </w:r>
    </w:p>
    <w:p w14:paraId="3B8FAB2B" w14:textId="77777777" w:rsidR="00721BD1" w:rsidRPr="00C472CC" w:rsidRDefault="00B45CB3" w:rsidP="00B45CB3">
      <w:pPr>
        <w:pStyle w:val="Heading3"/>
        <w:spacing w:line="276" w:lineRule="auto"/>
        <w:jc w:val="both"/>
        <w:rPr>
          <w:rFonts w:ascii="Times New Roman" w:hAnsi="Times New Roman" w:cs="Times New Roman"/>
          <w:b/>
          <w:color w:val="6A1C00" w:themeColor="accent4" w:themeShade="80"/>
        </w:rPr>
      </w:pPr>
      <w:r w:rsidRPr="00C472CC">
        <w:rPr>
          <w:rFonts w:ascii="Times New Roman" w:hAnsi="Times New Roman" w:cs="Times New Roman"/>
          <w:b/>
          <w:color w:val="6A1C00" w:themeColor="accent4" w:themeShade="80"/>
        </w:rPr>
        <w:t>Sunshine Secondary Borading School – 2020 A.d</w:t>
      </w:r>
    </w:p>
    <w:tbl>
      <w:tblPr>
        <w:tblStyle w:val="TableGrid"/>
        <w:tblW w:w="536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9548"/>
      </w:tblGrid>
      <w:tr w:rsidR="00721BD1" w:rsidRPr="00C472CC" w14:paraId="5F8982A7" w14:textId="77777777" w:rsidTr="00721BD1">
        <w:tc>
          <w:tcPr>
            <w:tcW w:w="716" w:type="dxa"/>
            <w:tcMar>
              <w:right w:w="216" w:type="dxa"/>
            </w:tcMar>
            <w:vAlign w:val="bottom"/>
          </w:tcPr>
          <w:p w14:paraId="11A674A7" w14:textId="77777777" w:rsidR="00721BD1" w:rsidRPr="00C472CC" w:rsidRDefault="00721BD1" w:rsidP="00721BD1">
            <w:pPr>
              <w:pStyle w:val="Icons"/>
              <w:jc w:val="both"/>
              <w:rPr>
                <w:rFonts w:ascii="Times New Roman" w:hAnsi="Times New Roman" w:cs="Times New Roman"/>
              </w:rPr>
            </w:pPr>
            <w:r w:rsidRPr="00C472CC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411EEA6B" wp14:editId="5A13F0FF">
                      <wp:extent cx="274320" cy="274320"/>
                      <wp:effectExtent l="0" t="0" r="0" b="0"/>
                      <wp:docPr id="7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7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018B5003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48" w:type="dxa"/>
          </w:tcPr>
          <w:p w14:paraId="39D5F0F4" w14:textId="77777777" w:rsidR="00721BD1" w:rsidRPr="00C472CC" w:rsidRDefault="00721BD1" w:rsidP="00721BD1">
            <w:pPr>
              <w:pStyle w:val="Heading1"/>
              <w:jc w:val="both"/>
              <w:outlineLvl w:val="0"/>
              <w:rPr>
                <w:rFonts w:ascii="Times New Roman" w:hAnsi="Times New Roman" w:cs="Times New Roman"/>
              </w:rPr>
            </w:pPr>
            <w:r w:rsidRPr="00C472CC">
              <w:rPr>
                <w:rFonts w:ascii="Times New Roman" w:hAnsi="Times New Roman" w:cs="Times New Roman"/>
              </w:rPr>
              <w:t>Academic Project</w:t>
            </w:r>
          </w:p>
        </w:tc>
      </w:tr>
    </w:tbl>
    <w:p w14:paraId="39661B7B" w14:textId="076E5C8E" w:rsidR="00721BD1" w:rsidRPr="00CD749B" w:rsidRDefault="00721BD1" w:rsidP="00721BD1">
      <w:pPr>
        <w:pStyle w:val="Heading3"/>
        <w:spacing w:line="276" w:lineRule="auto"/>
        <w:jc w:val="both"/>
        <w:rPr>
          <w:rFonts w:ascii="Times New Roman" w:hAnsi="Times New Roman" w:cs="Times New Roman"/>
          <w:b/>
          <w:color w:val="auto"/>
        </w:rPr>
      </w:pPr>
      <w:r w:rsidRPr="00C472CC">
        <w:rPr>
          <w:rFonts w:ascii="Times New Roman" w:hAnsi="Times New Roman" w:cs="Times New Roman"/>
          <w:caps w:val="0"/>
          <w:color w:val="auto"/>
        </w:rPr>
        <w:t>Web development project (beginner): created a basic responsive website</w:t>
      </w:r>
      <w:r w:rsidR="00CD749B">
        <w:rPr>
          <w:rFonts w:ascii="Times New Roman" w:hAnsi="Times New Roman" w:cs="Times New Roman"/>
          <w:caps w:val="0"/>
          <w:color w:val="auto"/>
        </w:rPr>
        <w:t xml:space="preserve"> using </w:t>
      </w:r>
      <w:r w:rsidR="00CD749B" w:rsidRPr="00CD749B">
        <w:rPr>
          <w:rFonts w:ascii="Times New Roman" w:hAnsi="Times New Roman" w:cs="Times New Roman"/>
          <w:caps w:val="0"/>
          <w:color w:val="auto"/>
        </w:rPr>
        <w:t xml:space="preserve">html </w:t>
      </w:r>
      <w:r w:rsidR="00CD749B" w:rsidRPr="00CD749B">
        <w:rPr>
          <w:rFonts w:ascii="Times New Roman" w:hAnsi="Times New Roman" w:cs="Times New Roman"/>
          <w:caps w:val="0"/>
          <w:color w:val="000000" w:themeColor="text1"/>
        </w:rPr>
        <w:t xml:space="preserve">ensuring it is adaptable to different screen sizes and devices. </w:t>
      </w:r>
      <w:r w:rsidR="00CD749B">
        <w:rPr>
          <w:rFonts w:ascii="Times New Roman" w:hAnsi="Times New Roman" w:cs="Times New Roman"/>
          <w:caps w:val="0"/>
          <w:color w:val="auto"/>
        </w:rPr>
        <w:t>UI/UX</w:t>
      </w:r>
      <w:r w:rsidR="00CD749B" w:rsidRPr="00CD749B">
        <w:rPr>
          <w:rFonts w:ascii="Times New Roman" w:hAnsi="Times New Roman" w:cs="Times New Roman"/>
          <w:caps w:val="0"/>
          <w:color w:val="auto"/>
        </w:rPr>
        <w:t xml:space="preserve"> design prototype: designed a simple mobile app prototype using figma</w:t>
      </w:r>
      <w:bookmarkStart w:id="1" w:name="_GoBack"/>
      <w:bookmarkEnd w:id="1"/>
      <w:r w:rsidR="00CD749B" w:rsidRPr="00CD749B">
        <w:rPr>
          <w:rFonts w:ascii="Times New Roman" w:hAnsi="Times New Roman" w:cs="Times New Roman"/>
          <w:caps w:val="0"/>
          <w:color w:val="auto"/>
        </w:rPr>
        <w:t>, focusing on user centered design.</w:t>
      </w:r>
    </w:p>
    <w:tbl>
      <w:tblPr>
        <w:tblStyle w:val="TableGrid"/>
        <w:tblW w:w="536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16"/>
        <w:gridCol w:w="9548"/>
      </w:tblGrid>
      <w:tr w:rsidR="005E088C" w:rsidRPr="00C472CC" w14:paraId="55E762C6" w14:textId="77777777" w:rsidTr="00E8424A">
        <w:tc>
          <w:tcPr>
            <w:tcW w:w="716" w:type="dxa"/>
            <w:tcMar>
              <w:right w:w="216" w:type="dxa"/>
            </w:tcMar>
            <w:vAlign w:val="bottom"/>
          </w:tcPr>
          <w:p w14:paraId="1D391D38" w14:textId="77777777" w:rsidR="005E088C" w:rsidRPr="00C472CC" w:rsidRDefault="00075B13" w:rsidP="007D7F7D">
            <w:pPr>
              <w:pStyle w:val="Icons"/>
              <w:jc w:val="both"/>
              <w:rPr>
                <w:rFonts w:ascii="Times New Roman" w:hAnsi="Times New Roman" w:cs="Times New Roman"/>
              </w:rPr>
            </w:pPr>
            <w:r w:rsidRPr="00C472CC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4A115694" wp14:editId="163353D8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34D9656F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rB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48" w:type="dxa"/>
          </w:tcPr>
          <w:p w14:paraId="3322B786" w14:textId="77777777" w:rsidR="005E088C" w:rsidRPr="00C472CC" w:rsidRDefault="007171EA" w:rsidP="007D7F7D">
            <w:pPr>
              <w:pStyle w:val="Heading1"/>
              <w:jc w:val="both"/>
              <w:outlineLvl w:val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ducation:"/>
                <w:tag w:val="Education:"/>
                <w:id w:val="-2131392780"/>
                <w:placeholder>
                  <w:docPart w:val="2ABE19E026AC4C74BDB3D3C785179F89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C472CC">
                  <w:rPr>
                    <w:rFonts w:ascii="Times New Roman" w:hAnsi="Times New Roman" w:cs="Times New Roman"/>
                  </w:rPr>
                  <w:t>Experience</w:t>
                </w:r>
              </w:sdtContent>
            </w:sdt>
          </w:p>
        </w:tc>
      </w:tr>
    </w:tbl>
    <w:p w14:paraId="28C530A1" w14:textId="77777777" w:rsidR="003E538D" w:rsidRPr="00C472CC" w:rsidRDefault="00721BD1" w:rsidP="003419AB">
      <w:pPr>
        <w:pStyle w:val="Default"/>
        <w:rPr>
          <w:color w:val="auto"/>
        </w:rPr>
      </w:pPr>
      <w:r w:rsidRPr="00C472CC">
        <w:rPr>
          <w:color w:val="auto"/>
        </w:rPr>
        <w:t>Gap Year (2022 – 2024) Explored opportunities for higher education abroad, developed research, planning, and goal-setting skills.</w:t>
      </w:r>
    </w:p>
    <w:tbl>
      <w:tblPr>
        <w:tblStyle w:val="TableGrid"/>
        <w:tblW w:w="536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16"/>
        <w:gridCol w:w="9548"/>
      </w:tblGrid>
      <w:tr w:rsidR="00143224" w:rsidRPr="00C472CC" w14:paraId="744A4011" w14:textId="77777777" w:rsidTr="005F485C">
        <w:tc>
          <w:tcPr>
            <w:tcW w:w="720" w:type="dxa"/>
            <w:tcMar>
              <w:right w:w="216" w:type="dxa"/>
            </w:tcMar>
            <w:vAlign w:val="bottom"/>
          </w:tcPr>
          <w:p w14:paraId="2FE75D24" w14:textId="77777777" w:rsidR="00143224" w:rsidRPr="00C472CC" w:rsidRDefault="00075B13" w:rsidP="007D7F7D">
            <w:pPr>
              <w:pStyle w:val="Icons"/>
              <w:jc w:val="both"/>
              <w:rPr>
                <w:rFonts w:ascii="Times New Roman" w:hAnsi="Times New Roman" w:cs="Times New Roman"/>
              </w:rPr>
            </w:pPr>
            <w:r w:rsidRPr="00C472CC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4A244469" wp14:editId="6C6139CC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33DB1A11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00" w:type="dxa"/>
          </w:tcPr>
          <w:p w14:paraId="59ED00F3" w14:textId="77777777" w:rsidR="00143224" w:rsidRPr="00C472CC" w:rsidRDefault="007171EA" w:rsidP="007D7F7D">
            <w:pPr>
              <w:pStyle w:val="Heading1"/>
              <w:jc w:val="both"/>
              <w:outlineLvl w:val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Skills:"/>
                <w:tag w:val="Skills:"/>
                <w:id w:val="-925109897"/>
                <w:placeholder>
                  <w:docPart w:val="33C6D1B5FE714CFEB344EC8CB5936DCC"/>
                </w:placeholder>
                <w:temporary/>
                <w:showingPlcHdr/>
                <w15:appearance w15:val="hidden"/>
              </w:sdtPr>
              <w:sdtEndPr/>
              <w:sdtContent>
                <w:r w:rsidR="00143224" w:rsidRPr="00C472CC">
                  <w:rPr>
                    <w:rFonts w:ascii="Times New Roman" w:hAnsi="Times New Roman" w:cs="Times New Roman"/>
                  </w:rPr>
                  <w:t>Skills</w:t>
                </w:r>
              </w:sdtContent>
            </w:sdt>
          </w:p>
        </w:tc>
      </w:tr>
    </w:tbl>
    <w:tbl>
      <w:tblPr>
        <w:tblStyle w:val="TableGridLight"/>
        <w:tblW w:w="517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680"/>
        <w:gridCol w:w="5225"/>
      </w:tblGrid>
      <w:tr w:rsidR="00E8424A" w:rsidRPr="00C472CC" w14:paraId="33A466C8" w14:textId="77777777" w:rsidTr="00D37C6B">
        <w:trPr>
          <w:trHeight w:val="1062"/>
        </w:trPr>
        <w:tc>
          <w:tcPr>
            <w:tcW w:w="4680" w:type="dxa"/>
          </w:tcPr>
          <w:p w14:paraId="5F88CB8D" w14:textId="039FFB12" w:rsidR="00E8424A" w:rsidRPr="00C472CC" w:rsidRDefault="00CD749B" w:rsidP="003419AB">
            <w:pPr>
              <w:pStyle w:val="ListBullet"/>
              <w:ind w:right="180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Web Development: </w:t>
            </w:r>
            <w:r w:rsidR="008B09D8" w:rsidRPr="00C472CC">
              <w:rPr>
                <w:rFonts w:ascii="Times New Roman" w:hAnsi="Times New Roman" w:cs="Times New Roman"/>
                <w:color w:val="000000" w:themeColor="text1"/>
              </w:rPr>
              <w:t>Basic knowledge of HTML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with an understanding of creating simple responsive websites and webpages. </w:t>
            </w:r>
          </w:p>
          <w:p w14:paraId="1DF5D856" w14:textId="77777777" w:rsidR="00E8424A" w:rsidRPr="00C472CC" w:rsidRDefault="008B09D8" w:rsidP="003419AB">
            <w:pPr>
              <w:pStyle w:val="ListBullet"/>
              <w:ind w:right="18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72CC">
              <w:rPr>
                <w:rFonts w:ascii="Times New Roman" w:hAnsi="Times New Roman" w:cs="Times New Roman"/>
                <w:color w:val="000000" w:themeColor="text1"/>
              </w:rPr>
              <w:t xml:space="preserve">UI/UX Design: Figma </w:t>
            </w:r>
          </w:p>
          <w:p w14:paraId="7B79153C" w14:textId="77777777" w:rsidR="00E8424A" w:rsidRPr="00C472CC" w:rsidRDefault="008B09D8" w:rsidP="003419AB">
            <w:pPr>
              <w:pStyle w:val="ListBullet"/>
              <w:ind w:right="180"/>
              <w:jc w:val="both"/>
              <w:rPr>
                <w:rFonts w:ascii="Times New Roman" w:hAnsi="Times New Roman" w:cs="Times New Roman"/>
                <w:color w:val="auto"/>
              </w:rPr>
            </w:pPr>
            <w:r w:rsidRPr="00C472CC">
              <w:rPr>
                <w:rFonts w:ascii="Times New Roman" w:hAnsi="Times New Roman" w:cs="Times New Roman"/>
                <w:color w:val="000000" w:themeColor="text1"/>
              </w:rPr>
              <w:t>Software: Microsoft Office, Git/GitHub (Basic)</w:t>
            </w:r>
          </w:p>
        </w:tc>
        <w:tc>
          <w:tcPr>
            <w:tcW w:w="5225" w:type="dxa"/>
            <w:tcMar>
              <w:left w:w="576" w:type="dxa"/>
            </w:tcMar>
          </w:tcPr>
          <w:p w14:paraId="6F308F43" w14:textId="77777777" w:rsidR="00E8424A" w:rsidRPr="00CD749B" w:rsidRDefault="00E8424A" w:rsidP="008B09D8">
            <w:pPr>
              <w:pStyle w:val="ListBullet"/>
              <w:spacing w:line="240" w:lineRule="auto"/>
              <w:ind w:right="180"/>
              <w:jc w:val="both"/>
              <w:rPr>
                <w:rFonts w:ascii="Times New Roman" w:hAnsi="Times New Roman" w:cs="Times New Roman"/>
                <w:color w:val="auto"/>
              </w:rPr>
            </w:pPr>
            <w:r w:rsidRPr="00CD749B">
              <w:rPr>
                <w:rFonts w:ascii="Times New Roman" w:hAnsi="Times New Roman" w:cs="Times New Roman"/>
                <w:color w:val="auto"/>
              </w:rPr>
              <w:t>Fast Learner, Hardworking and Dedicated</w:t>
            </w:r>
            <w:r w:rsidR="008B09D8" w:rsidRPr="00CD749B">
              <w:rPr>
                <w:rFonts w:ascii="Times New Roman" w:hAnsi="Times New Roman" w:cs="Times New Roman"/>
                <w:color w:val="auto"/>
              </w:rPr>
              <w:t>.</w:t>
            </w:r>
          </w:p>
          <w:p w14:paraId="34F4EFE8" w14:textId="77777777" w:rsidR="005241EE" w:rsidRPr="00CD749B" w:rsidRDefault="00E8424A" w:rsidP="00CD749B">
            <w:pPr>
              <w:pStyle w:val="ListBullet"/>
              <w:rPr>
                <w:rFonts w:ascii="Times New Roman" w:hAnsi="Times New Roman" w:cs="Times New Roman"/>
              </w:rPr>
            </w:pPr>
            <w:r w:rsidRPr="00CD749B">
              <w:rPr>
                <w:rFonts w:ascii="Times New Roman" w:hAnsi="Times New Roman" w:cs="Times New Roman"/>
                <w:color w:val="000000" w:themeColor="text1"/>
              </w:rPr>
              <w:t>Good communication and analytical skills.</w:t>
            </w:r>
          </w:p>
        </w:tc>
      </w:tr>
      <w:bookmarkEnd w:id="0"/>
    </w:tbl>
    <w:p w14:paraId="4507D5C8" w14:textId="77777777" w:rsidR="00E8424A" w:rsidRPr="00C472CC" w:rsidRDefault="00E8424A" w:rsidP="00E8424A">
      <w:pPr>
        <w:spacing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sectPr w:rsidR="00E8424A" w:rsidRPr="00C472CC" w:rsidSect="00EC3431">
      <w:headerReference w:type="first" r:id="rId12"/>
      <w:pgSz w:w="11906" w:h="16838" w:code="9"/>
      <w:pgMar w:top="1530" w:right="810" w:bottom="90" w:left="1530" w:header="900" w:footer="648" w:gutter="0"/>
      <w:pgBorders w:offsetFrom="page">
        <w:top w:val="threeDEngrave" w:sz="18" w:space="24" w:color="B184C3" w:themeColor="accent1" w:themeTint="99"/>
        <w:left w:val="threeDEngrave" w:sz="18" w:space="24" w:color="B184C3" w:themeColor="accent1" w:themeTint="99"/>
        <w:bottom w:val="threeDEmboss" w:sz="18" w:space="24" w:color="B184C3" w:themeColor="accent1" w:themeTint="99"/>
        <w:right w:val="threeDEmboss" w:sz="18" w:space="24" w:color="B184C3" w:themeColor="accent1" w:themeTint="99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BEF6D4" w14:textId="77777777" w:rsidR="007171EA" w:rsidRDefault="007171EA" w:rsidP="00F534FB">
      <w:pPr>
        <w:spacing w:after="0"/>
      </w:pPr>
      <w:r>
        <w:separator/>
      </w:r>
    </w:p>
  </w:endnote>
  <w:endnote w:type="continuationSeparator" w:id="0">
    <w:p w14:paraId="282D91B0" w14:textId="77777777" w:rsidR="007171EA" w:rsidRDefault="007171EA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9C1B4" w14:textId="77777777" w:rsidR="007171EA" w:rsidRDefault="007171EA" w:rsidP="00F534FB">
      <w:pPr>
        <w:spacing w:after="0"/>
      </w:pPr>
      <w:r>
        <w:separator/>
      </w:r>
    </w:p>
  </w:footnote>
  <w:footnote w:type="continuationSeparator" w:id="0">
    <w:p w14:paraId="49242B24" w14:textId="77777777" w:rsidR="007171EA" w:rsidRDefault="007171EA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31CC60" w14:textId="3992A84E" w:rsidR="005324B1" w:rsidRPr="00906BCD" w:rsidRDefault="005324B1" w:rsidP="00906BCD">
    <w:pPr>
      <w:pStyle w:val="Header"/>
      <w:jc w:val="center"/>
      <w:rPr>
        <w:sz w:val="52"/>
        <w:szCs w:val="52"/>
      </w:rPr>
    </w:pPr>
    <w:r w:rsidRPr="00906BCD">
      <w:rPr>
        <w:noProof/>
        <w:sz w:val="52"/>
        <w:szCs w:val="5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9191329" wp14:editId="52010F78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46F39D31" id="Rectangle 1" o:spid="_x0000_s1026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B922DC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6D492F"/>
    <w:multiLevelType w:val="hybridMultilevel"/>
    <w:tmpl w:val="C3AC2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36168"/>
    <w:multiLevelType w:val="multilevel"/>
    <w:tmpl w:val="759E8D8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2ED1D8E"/>
    <w:multiLevelType w:val="hybridMultilevel"/>
    <w:tmpl w:val="28B40E28"/>
    <w:lvl w:ilvl="0" w:tplc="66901CF6">
      <w:start w:val="1"/>
      <w:numFmt w:val="bullet"/>
      <w:lvlText w:val="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062DA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6664DE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D8ACF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E29EB6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83D56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2C7A94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C16B8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EE3342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190602"/>
    <w:multiLevelType w:val="hybridMultilevel"/>
    <w:tmpl w:val="6B562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E4574"/>
    <w:multiLevelType w:val="hybridMultilevel"/>
    <w:tmpl w:val="D36450C8"/>
    <w:lvl w:ilvl="0" w:tplc="98BC11F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F4BF3"/>
    <w:multiLevelType w:val="hybridMultilevel"/>
    <w:tmpl w:val="8C0AE5CA"/>
    <w:lvl w:ilvl="0" w:tplc="36A6D2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6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1"/>
  </w:num>
  <w:num w:numId="16">
    <w:abstractNumId w:val="17"/>
  </w:num>
  <w:num w:numId="17">
    <w:abstractNumId w:val="14"/>
  </w:num>
  <w:num w:numId="18">
    <w:abstractNumId w:val="12"/>
  </w:num>
  <w:num w:numId="19">
    <w:abstractNumId w:val="18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828"/>
    <w:rsid w:val="00002750"/>
    <w:rsid w:val="00004D4E"/>
    <w:rsid w:val="00011895"/>
    <w:rsid w:val="00013818"/>
    <w:rsid w:val="00024730"/>
    <w:rsid w:val="000325BB"/>
    <w:rsid w:val="000348ED"/>
    <w:rsid w:val="00040CF1"/>
    <w:rsid w:val="0004158B"/>
    <w:rsid w:val="00051DFD"/>
    <w:rsid w:val="00056FE7"/>
    <w:rsid w:val="000570FF"/>
    <w:rsid w:val="00057244"/>
    <w:rsid w:val="00061C1E"/>
    <w:rsid w:val="0006454B"/>
    <w:rsid w:val="00075B13"/>
    <w:rsid w:val="000871E3"/>
    <w:rsid w:val="00092692"/>
    <w:rsid w:val="00096203"/>
    <w:rsid w:val="000A0229"/>
    <w:rsid w:val="000B2703"/>
    <w:rsid w:val="000E24AC"/>
    <w:rsid w:val="000E4A73"/>
    <w:rsid w:val="000F79EA"/>
    <w:rsid w:val="001135F0"/>
    <w:rsid w:val="001232FD"/>
    <w:rsid w:val="00134F92"/>
    <w:rsid w:val="00137DC1"/>
    <w:rsid w:val="00143224"/>
    <w:rsid w:val="00145B33"/>
    <w:rsid w:val="001468F3"/>
    <w:rsid w:val="00151A8D"/>
    <w:rsid w:val="00152C3A"/>
    <w:rsid w:val="001539C4"/>
    <w:rsid w:val="00162BEE"/>
    <w:rsid w:val="00171E1B"/>
    <w:rsid w:val="00182F07"/>
    <w:rsid w:val="001858BD"/>
    <w:rsid w:val="00192573"/>
    <w:rsid w:val="00194A3D"/>
    <w:rsid w:val="0019529F"/>
    <w:rsid w:val="00197261"/>
    <w:rsid w:val="001A2A99"/>
    <w:rsid w:val="001A6641"/>
    <w:rsid w:val="001B0811"/>
    <w:rsid w:val="001B3B5F"/>
    <w:rsid w:val="001B720C"/>
    <w:rsid w:val="001C0DEE"/>
    <w:rsid w:val="001C3957"/>
    <w:rsid w:val="001C42E1"/>
    <w:rsid w:val="001C46E5"/>
    <w:rsid w:val="001E08A4"/>
    <w:rsid w:val="0020735F"/>
    <w:rsid w:val="00207F18"/>
    <w:rsid w:val="002146F8"/>
    <w:rsid w:val="00215593"/>
    <w:rsid w:val="00217917"/>
    <w:rsid w:val="002372E8"/>
    <w:rsid w:val="0023768B"/>
    <w:rsid w:val="00240C7D"/>
    <w:rsid w:val="0025163F"/>
    <w:rsid w:val="00254330"/>
    <w:rsid w:val="00260F01"/>
    <w:rsid w:val="00272FA7"/>
    <w:rsid w:val="00275C94"/>
    <w:rsid w:val="00277638"/>
    <w:rsid w:val="0028164F"/>
    <w:rsid w:val="002823BE"/>
    <w:rsid w:val="002917C7"/>
    <w:rsid w:val="00297ED0"/>
    <w:rsid w:val="002A4EDA"/>
    <w:rsid w:val="002B01E3"/>
    <w:rsid w:val="002B3FC8"/>
    <w:rsid w:val="002D25CF"/>
    <w:rsid w:val="002F10E7"/>
    <w:rsid w:val="002F69E4"/>
    <w:rsid w:val="00300A98"/>
    <w:rsid w:val="0030724A"/>
    <w:rsid w:val="00315247"/>
    <w:rsid w:val="00316CE4"/>
    <w:rsid w:val="00323C3F"/>
    <w:rsid w:val="003279A4"/>
    <w:rsid w:val="00337114"/>
    <w:rsid w:val="003419AB"/>
    <w:rsid w:val="0035004C"/>
    <w:rsid w:val="003571C8"/>
    <w:rsid w:val="00383057"/>
    <w:rsid w:val="0039703C"/>
    <w:rsid w:val="003974BB"/>
    <w:rsid w:val="003A091E"/>
    <w:rsid w:val="003C3C33"/>
    <w:rsid w:val="003E538D"/>
    <w:rsid w:val="003E5D64"/>
    <w:rsid w:val="003F687D"/>
    <w:rsid w:val="00403149"/>
    <w:rsid w:val="004037EF"/>
    <w:rsid w:val="00405BAD"/>
    <w:rsid w:val="004065D0"/>
    <w:rsid w:val="004113D8"/>
    <w:rsid w:val="0041399D"/>
    <w:rsid w:val="00416463"/>
    <w:rsid w:val="004211FF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106C0"/>
    <w:rsid w:val="005241EE"/>
    <w:rsid w:val="005247B7"/>
    <w:rsid w:val="005324B1"/>
    <w:rsid w:val="005372FA"/>
    <w:rsid w:val="00547B71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D09C8"/>
    <w:rsid w:val="005D43CB"/>
    <w:rsid w:val="005D490A"/>
    <w:rsid w:val="005E088C"/>
    <w:rsid w:val="005E6E43"/>
    <w:rsid w:val="005F4455"/>
    <w:rsid w:val="005F485C"/>
    <w:rsid w:val="006104FF"/>
    <w:rsid w:val="00614B7C"/>
    <w:rsid w:val="0062239B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D65F8"/>
    <w:rsid w:val="006F4D23"/>
    <w:rsid w:val="00702AA8"/>
    <w:rsid w:val="007171EA"/>
    <w:rsid w:val="007175B9"/>
    <w:rsid w:val="007215A9"/>
    <w:rsid w:val="00721BD1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C0E0E"/>
    <w:rsid w:val="007C153D"/>
    <w:rsid w:val="007C333C"/>
    <w:rsid w:val="007C34A8"/>
    <w:rsid w:val="007C7615"/>
    <w:rsid w:val="007D7F7D"/>
    <w:rsid w:val="007E7052"/>
    <w:rsid w:val="007F71A4"/>
    <w:rsid w:val="008030EE"/>
    <w:rsid w:val="00812148"/>
    <w:rsid w:val="00814B43"/>
    <w:rsid w:val="00814FA5"/>
    <w:rsid w:val="0083016A"/>
    <w:rsid w:val="0084480E"/>
    <w:rsid w:val="00846AAE"/>
    <w:rsid w:val="00852ACF"/>
    <w:rsid w:val="00867081"/>
    <w:rsid w:val="008679CA"/>
    <w:rsid w:val="00876CFB"/>
    <w:rsid w:val="008978E8"/>
    <w:rsid w:val="008A02C4"/>
    <w:rsid w:val="008A49A0"/>
    <w:rsid w:val="008A6538"/>
    <w:rsid w:val="008B09D8"/>
    <w:rsid w:val="008D4FC8"/>
    <w:rsid w:val="008D5A80"/>
    <w:rsid w:val="008E5483"/>
    <w:rsid w:val="008F4532"/>
    <w:rsid w:val="00906BCD"/>
    <w:rsid w:val="00930B85"/>
    <w:rsid w:val="00933CCA"/>
    <w:rsid w:val="0093795C"/>
    <w:rsid w:val="009411E8"/>
    <w:rsid w:val="00952C89"/>
    <w:rsid w:val="009540F4"/>
    <w:rsid w:val="00956B75"/>
    <w:rsid w:val="00970C3D"/>
    <w:rsid w:val="009801FE"/>
    <w:rsid w:val="009825B9"/>
    <w:rsid w:val="009918BB"/>
    <w:rsid w:val="009931F7"/>
    <w:rsid w:val="00994768"/>
    <w:rsid w:val="009A3F4C"/>
    <w:rsid w:val="009B4952"/>
    <w:rsid w:val="009C63EE"/>
    <w:rsid w:val="009D0878"/>
    <w:rsid w:val="009D449D"/>
    <w:rsid w:val="009D5097"/>
    <w:rsid w:val="009E46FB"/>
    <w:rsid w:val="009E62E6"/>
    <w:rsid w:val="009E65EC"/>
    <w:rsid w:val="009F2058"/>
    <w:rsid w:val="009F391D"/>
    <w:rsid w:val="00A1144C"/>
    <w:rsid w:val="00A1329C"/>
    <w:rsid w:val="00A16934"/>
    <w:rsid w:val="00A25023"/>
    <w:rsid w:val="00A2760D"/>
    <w:rsid w:val="00A42CE4"/>
    <w:rsid w:val="00A42D54"/>
    <w:rsid w:val="00A5137F"/>
    <w:rsid w:val="00A56B81"/>
    <w:rsid w:val="00A6314E"/>
    <w:rsid w:val="00A77B4D"/>
    <w:rsid w:val="00A8052D"/>
    <w:rsid w:val="00A8503C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AF45E8"/>
    <w:rsid w:val="00B112B1"/>
    <w:rsid w:val="00B1221A"/>
    <w:rsid w:val="00B16F08"/>
    <w:rsid w:val="00B204FE"/>
    <w:rsid w:val="00B25746"/>
    <w:rsid w:val="00B45CB3"/>
    <w:rsid w:val="00B47E1E"/>
    <w:rsid w:val="00B54661"/>
    <w:rsid w:val="00B55487"/>
    <w:rsid w:val="00B56429"/>
    <w:rsid w:val="00B763B5"/>
    <w:rsid w:val="00B90654"/>
    <w:rsid w:val="00B91175"/>
    <w:rsid w:val="00B936D6"/>
    <w:rsid w:val="00BA71B3"/>
    <w:rsid w:val="00BB34BE"/>
    <w:rsid w:val="00BC0E1A"/>
    <w:rsid w:val="00BC1472"/>
    <w:rsid w:val="00BC5E0D"/>
    <w:rsid w:val="00BD2DD6"/>
    <w:rsid w:val="00BD55EE"/>
    <w:rsid w:val="00C0155C"/>
    <w:rsid w:val="00C02828"/>
    <w:rsid w:val="00C1377A"/>
    <w:rsid w:val="00C3233C"/>
    <w:rsid w:val="00C324CE"/>
    <w:rsid w:val="00C3763A"/>
    <w:rsid w:val="00C472CC"/>
    <w:rsid w:val="00C60281"/>
    <w:rsid w:val="00C779DA"/>
    <w:rsid w:val="00C814F7"/>
    <w:rsid w:val="00C81C04"/>
    <w:rsid w:val="00C91B4B"/>
    <w:rsid w:val="00C93DE1"/>
    <w:rsid w:val="00CA1ED0"/>
    <w:rsid w:val="00CA2E0A"/>
    <w:rsid w:val="00CB2CE8"/>
    <w:rsid w:val="00CB3192"/>
    <w:rsid w:val="00CC1E5C"/>
    <w:rsid w:val="00CD1043"/>
    <w:rsid w:val="00CD749B"/>
    <w:rsid w:val="00CE2C76"/>
    <w:rsid w:val="00D046EF"/>
    <w:rsid w:val="00D22E33"/>
    <w:rsid w:val="00D27858"/>
    <w:rsid w:val="00D35BBD"/>
    <w:rsid w:val="00D37C6B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A0C9B"/>
    <w:rsid w:val="00DB0B61"/>
    <w:rsid w:val="00DC64D0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8424A"/>
    <w:rsid w:val="00E97BD9"/>
    <w:rsid w:val="00EC3431"/>
    <w:rsid w:val="00EE0848"/>
    <w:rsid w:val="00EF482D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87662"/>
    <w:rsid w:val="00F904FC"/>
    <w:rsid w:val="00F935BF"/>
    <w:rsid w:val="00F94EB5"/>
    <w:rsid w:val="00F96751"/>
    <w:rsid w:val="00FA4359"/>
    <w:rsid w:val="00FA4C84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57CAAA"/>
  <w15:chartTrackingRefBased/>
  <w15:docId w15:val="{0BE5BF91-BB5E-45BE-B839-3781133B9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801F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06BCD"/>
    <w:pPr>
      <w:spacing w:after="200" w:line="276" w:lineRule="auto"/>
      <w:ind w:left="720"/>
      <w:contextualSpacing/>
    </w:pPr>
    <w:rPr>
      <w:color w:val="auto"/>
      <w:szCs w:val="20"/>
      <w:lang w:bidi="ne-NP"/>
    </w:rPr>
  </w:style>
  <w:style w:type="table" w:customStyle="1" w:styleId="TableGrid0">
    <w:name w:val="TableGrid"/>
    <w:rsid w:val="00A5137F"/>
    <w:pPr>
      <w:spacing w:after="0"/>
    </w:pPr>
    <w:rPr>
      <w:rFonts w:eastAsiaTheme="minorEastAsia"/>
      <w:color w:val="aut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3E538D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7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sCeel%20XreStha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143E3DBC47B49068EE5CD27BC1E7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2A0F1-8EC0-4065-9343-FD39131E6D49}"/>
      </w:docPartPr>
      <w:docPartBody>
        <w:p w:rsidR="00C05309" w:rsidRDefault="00C518A7">
          <w:pPr>
            <w:pStyle w:val="2143E3DBC47B49068EE5CD27BC1E7AC4"/>
          </w:pPr>
          <w:r w:rsidRPr="00565B06">
            <w:t>Education</w:t>
          </w:r>
        </w:p>
      </w:docPartBody>
    </w:docPart>
    <w:docPart>
      <w:docPartPr>
        <w:name w:val="2ABE19E026AC4C74BDB3D3C785179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EE62F-2098-41D6-B99C-744B66C54A27}"/>
      </w:docPartPr>
      <w:docPartBody>
        <w:p w:rsidR="00C05309" w:rsidRDefault="00C518A7">
          <w:pPr>
            <w:pStyle w:val="2ABE19E026AC4C74BDB3D3C785179F89"/>
          </w:pPr>
          <w:r w:rsidRPr="00565B06">
            <w:t>Experience</w:t>
          </w:r>
        </w:p>
      </w:docPartBody>
    </w:docPart>
    <w:docPart>
      <w:docPartPr>
        <w:name w:val="33C6D1B5FE714CFEB344EC8CB5936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E15E8-6A52-46F6-8FD4-9E320630442F}"/>
      </w:docPartPr>
      <w:docPartBody>
        <w:p w:rsidR="00C05309" w:rsidRDefault="00C518A7">
          <w:pPr>
            <w:pStyle w:val="33C6D1B5FE714CFEB344EC8CB5936DCC"/>
          </w:pPr>
          <w:r w:rsidRPr="00565B06">
            <w:t>Skills</w:t>
          </w:r>
        </w:p>
      </w:docPartBody>
    </w:docPart>
    <w:docPart>
      <w:docPartPr>
        <w:name w:val="5FCA2C9F471D4044A26F023958EFA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871FC-304C-49BC-833F-73C4C533006E}"/>
      </w:docPartPr>
      <w:docPartBody>
        <w:p w:rsidR="0002159C" w:rsidRDefault="00064D03" w:rsidP="00064D03">
          <w:pPr>
            <w:pStyle w:val="5FCA2C9F471D4044A26F023958EFA8C3"/>
          </w:pPr>
          <w:r w:rsidRPr="009D0878">
            <w:t>Address</w:t>
          </w:r>
        </w:p>
      </w:docPartBody>
    </w:docPart>
    <w:docPart>
      <w:docPartPr>
        <w:name w:val="4B744EA56FEC409EB7777F912CDDB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77CB6-3CC8-4B98-AD6F-3D054316F74D}"/>
      </w:docPartPr>
      <w:docPartBody>
        <w:p w:rsidR="0002159C" w:rsidRDefault="00064D03" w:rsidP="00064D03">
          <w:pPr>
            <w:pStyle w:val="4B744EA56FEC409EB7777F912CDDB38F"/>
          </w:pPr>
          <w:r w:rsidRPr="009D0878">
            <w:t>Phone</w:t>
          </w:r>
        </w:p>
      </w:docPartBody>
    </w:docPart>
    <w:docPart>
      <w:docPartPr>
        <w:name w:val="2486482C3CE949808645F6063219F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AA6BF-92DF-46A8-8B17-4281BBA62B86}"/>
      </w:docPartPr>
      <w:docPartBody>
        <w:p w:rsidR="0002159C" w:rsidRDefault="00064D03" w:rsidP="00064D03">
          <w:pPr>
            <w:pStyle w:val="2486482C3CE949808645F6063219F8BD"/>
          </w:pPr>
          <w:r w:rsidRPr="009D0878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788"/>
    <w:rsid w:val="0002159C"/>
    <w:rsid w:val="00064D03"/>
    <w:rsid w:val="000F0D2E"/>
    <w:rsid w:val="001232FD"/>
    <w:rsid w:val="001A2685"/>
    <w:rsid w:val="002D049E"/>
    <w:rsid w:val="002D6D50"/>
    <w:rsid w:val="002F5ABF"/>
    <w:rsid w:val="003929DE"/>
    <w:rsid w:val="003C64F1"/>
    <w:rsid w:val="003D3505"/>
    <w:rsid w:val="006735A2"/>
    <w:rsid w:val="00965DCC"/>
    <w:rsid w:val="00986788"/>
    <w:rsid w:val="009D7B77"/>
    <w:rsid w:val="00A33809"/>
    <w:rsid w:val="00A34D6A"/>
    <w:rsid w:val="00B04716"/>
    <w:rsid w:val="00B2457D"/>
    <w:rsid w:val="00BC4051"/>
    <w:rsid w:val="00C05309"/>
    <w:rsid w:val="00C30E1E"/>
    <w:rsid w:val="00C518A7"/>
    <w:rsid w:val="00C576E7"/>
    <w:rsid w:val="00DA6092"/>
    <w:rsid w:val="00E63B33"/>
    <w:rsid w:val="00E9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CCDE0E084A45DD9CAF0EE2BC3FE264">
    <w:name w:val="E8CCDE0E084A45DD9CAF0EE2BC3FE264"/>
    <w:rsid w:val="00064D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8AF6938B88411CAD018ABCF8E52687">
    <w:name w:val="A68AF6938B88411CAD018ABCF8E52687"/>
    <w:rsid w:val="00064D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92DD7991174536A97B4B75A802A62B">
    <w:name w:val="BC92DD7991174536A97B4B75A802A62B"/>
  </w:style>
  <w:style w:type="paragraph" w:customStyle="1" w:styleId="235F99541D3D48E58FF32EB9A40325D7">
    <w:name w:val="235F99541D3D48E58FF32EB9A40325D7"/>
  </w:style>
  <w:style w:type="paragraph" w:customStyle="1" w:styleId="50960B87F4214B01A593FF92580F50EB">
    <w:name w:val="50960B87F4214B01A593FF92580F50EB"/>
  </w:style>
  <w:style w:type="paragraph" w:customStyle="1" w:styleId="AFA52DC4BC21468F955D6137D383D45F">
    <w:name w:val="AFA52DC4BC21468F955D6137D383D45F"/>
    <w:rsid w:val="00064D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CA2C9F471D4044A26F023958EFA8C3">
    <w:name w:val="5FCA2C9F471D4044A26F023958EFA8C3"/>
    <w:rsid w:val="00064D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744EA56FEC409EB7777F912CDDB38F">
    <w:name w:val="4B744EA56FEC409EB7777F912CDDB38F"/>
    <w:rsid w:val="00064D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86482C3CE949808645F6063219F8BD">
    <w:name w:val="2486482C3CE949808645F6063219F8BD"/>
    <w:rsid w:val="00064D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43E3DBC47B49068EE5CD27BC1E7AC4">
    <w:name w:val="2143E3DBC47B49068EE5CD27BC1E7AC4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2ABE19E026AC4C74BDB3D3C785179F89">
    <w:name w:val="2ABE19E026AC4C74BDB3D3C785179F89"/>
  </w:style>
  <w:style w:type="paragraph" w:customStyle="1" w:styleId="33C6D1B5FE714CFEB344EC8CB5936DCC">
    <w:name w:val="33C6D1B5FE714CFEB344EC8CB5936D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       Thapagaun, New Baneshwor </CompanyAddress>
  <CompanyPhone>+977-9818065269</CompanyPhone>
  <CompanyFax/>
  <CompanyEmail>  Samantashrestha80@gmail.com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22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Nitro V15</cp:lastModifiedBy>
  <cp:revision>4</cp:revision>
  <dcterms:created xsi:type="dcterms:W3CDTF">2025-03-05T08:33:00Z</dcterms:created>
  <dcterms:modified xsi:type="dcterms:W3CDTF">2025-03-06T06:21:00Z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